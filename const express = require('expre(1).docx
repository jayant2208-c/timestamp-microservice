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bookmarkStart w:id="0" w:name="_GoBack"/>
      <w:bookmarkEnd w:id="0"/>
      <w:r>
        <w:rPr>
          <w:rFonts w:ascii="微软雅黑" w:eastAsia="微软雅黑" w:cs="微软雅黑"/>
          <w:sz w:val="28"/>
          <w:u w:color="auto"/>
        </w:rPr>
        <w:t>const express = require('express');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const app = express();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const cors = require('cors');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app.use(cors({ optionsSuccessStatus: 200 }));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app.get('/', (req, res) =&gt; {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res.send('Timestamp Microservice API');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});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app.get('/api/:date?', (req, res) =&gt; {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let dateString = req.params.date;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let date;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if (!dateString) {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  date = new Date();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} else if (/^\d+$/.test(dateString)) {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  date = new Date(Number(dateString));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} else {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  date = new Date(dateString);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if (date.toString() === 'Invalid Date') {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  res.json({ error: 'Invalid Date' });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} else {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  res.json({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    unix: date.getTime(),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    utc: date.toUTCString()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  });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}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});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const listener = app.listen(process.env.PORT || 3000, () =&gt; {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  console.log('Your app is listening on port ' + listener.address().port);</w:t>
      </w:r>
      <w:r>
        <w:rPr>
          <w:u w:color="auto"/>
        </w:rPr>
        <w:t>﻿
</w:t>
      </w:r>
      <w:r>
        <w:rPr>
          <w:rFonts w:ascii="微软雅黑" w:eastAsia="微软雅黑" w:cs="微软雅黑"/>
          <w:sz w:val="28"/>
          <w:u w:color="auto"/>
        </w:rPr>
        <w:t>});</w:t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sz w:val="21"/>
    </w:rPr>
  </w:style>
  <w:style w:type="paragraph" w:styleId="1">
    <w:name w:val="heading 1"/>
    <w:basedOn w:val="0"/>
    <w:pPr>
      <w:outlineLvl w:val="0"/>
    </w:pPr>
    <w:rPr>
      <w:b/>
      <w:sz w:val="42"/>
    </w:rPr>
  </w:style>
  <w:style w:type="paragraph" w:styleId="2">
    <w:name w:val="heading 2"/>
    <w:basedOn w:val="0"/>
    <w:pPr>
      <w:outlineLvl w:val="0"/>
    </w:pPr>
    <w:rPr>
      <w:b/>
      <w:sz w:val="31"/>
    </w:rPr>
  </w:style>
  <w:style w:type="paragraph" w:styleId="3">
    <w:name w:val="heading 3"/>
    <w:basedOn w:val="0"/>
    <w:pPr>
      <w:outlineLvl w:val="0"/>
    </w:pPr>
    <w:rPr>
      <w:b/>
      <w:sz w:val="31"/>
    </w:rPr>
  </w:style>
  <w:style w:type="paragraph" w:styleId="4">
    <w:name w:val="heading 4"/>
    <w:basedOn w:val="0"/>
    <w:pPr>
      <w:outlineLvl w:val="0"/>
    </w:pPr>
    <w:rPr>
      <w:b/>
      <w:sz w:val="27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101</Words>
  <Characters>666</Characters>
  <Lines>35</Lines>
  <Paragraphs>1</Paragraphs>
  <CharactersWithSpaces>796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2026-01-02T04:59:40Z</dcterms:modified>
</cp:coreProperties>
</file>